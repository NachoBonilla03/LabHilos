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9D9C" w14:textId="77777777" w:rsidR="0033390A" w:rsidRDefault="002F7B2E">
      <w:pPr>
        <w:contextualSpacing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Universidad Nacional</w:t>
      </w:r>
    </w:p>
    <w:p w14:paraId="05BE9D9D" w14:textId="77777777" w:rsidR="0033390A" w:rsidRDefault="002F7B2E">
      <w:pPr>
        <w:contextualSpacing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Facultad de Ciencias Exactas y Naturales</w:t>
      </w:r>
    </w:p>
    <w:p w14:paraId="05BE9D9E" w14:textId="77777777" w:rsidR="0033390A" w:rsidRDefault="002F7B2E">
      <w:pPr>
        <w:contextualSpacing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Escuela de Informática</w:t>
      </w:r>
    </w:p>
    <w:p w14:paraId="05BE9D9F" w14:textId="77777777" w:rsidR="0033390A" w:rsidRDefault="0033390A">
      <w:pPr>
        <w:contextualSpacing/>
        <w:rPr>
          <w:rFonts w:ascii="Arial" w:hAnsi="Arial" w:cs="Arial"/>
          <w:b/>
          <w:bCs/>
          <w:lang w:val="es-MX"/>
        </w:rPr>
      </w:pPr>
    </w:p>
    <w:p w14:paraId="05BE9DA0" w14:textId="77777777" w:rsidR="0033390A" w:rsidRDefault="002F7B2E">
      <w:pPr>
        <w:contextualSpacing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Laboratorio #2- Valor 5%</w:t>
      </w:r>
    </w:p>
    <w:p w14:paraId="05BE9DA1" w14:textId="77777777" w:rsidR="0033390A" w:rsidRDefault="0033390A">
      <w:pPr>
        <w:contextualSpacing/>
        <w:rPr>
          <w:rFonts w:ascii="Arial" w:hAnsi="Arial" w:cs="Arial"/>
          <w:b/>
          <w:bCs/>
          <w:lang w:val="es-MX"/>
        </w:rPr>
      </w:pPr>
    </w:p>
    <w:p w14:paraId="05BE9DA2" w14:textId="77777777" w:rsidR="0033390A" w:rsidRDefault="002F7B2E">
      <w:pPr>
        <w:contextualSpacing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Indicaciones:</w:t>
      </w:r>
    </w:p>
    <w:p w14:paraId="05BE9DA3" w14:textId="77777777" w:rsidR="0033390A" w:rsidRDefault="002F7B2E">
      <w:pPr>
        <w:contextualSpacing/>
      </w:pPr>
      <w:r>
        <w:rPr>
          <w:rFonts w:ascii="Arial" w:hAnsi="Arial" w:cs="Arial"/>
          <w:lang w:val="es-MX"/>
        </w:rPr>
        <w:t xml:space="preserve">Se le presenta el siguiente enlace: </w:t>
      </w:r>
      <w:hyperlink r:id="rId7" w:history="1">
        <w:r>
          <w:rPr>
            <w:rStyle w:val="Hipervnculo"/>
            <w:rFonts w:ascii="Arial" w:hAnsi="Arial" w:cs="Arial"/>
            <w:lang w:val="es-MX"/>
          </w:rPr>
          <w:t>https://drive.google.com/file/d/11SKy62rpuAOJYQ6VJ0mebAyuEWieFqjd/view?usp=drive_link</w:t>
        </w:r>
      </w:hyperlink>
      <w:r>
        <w:rPr>
          <w:rFonts w:ascii="Arial" w:hAnsi="Arial" w:cs="Arial"/>
          <w:lang w:val="es-MX"/>
        </w:rPr>
        <w:t xml:space="preserve"> el cual posee el código en versión secuencial.</w:t>
      </w:r>
    </w:p>
    <w:p w14:paraId="05BE9DA4" w14:textId="77777777" w:rsidR="0033390A" w:rsidRDefault="0033390A">
      <w:pPr>
        <w:contextualSpacing/>
        <w:rPr>
          <w:rFonts w:ascii="Arial" w:hAnsi="Arial" w:cs="Arial"/>
          <w:lang w:val="es-MX"/>
        </w:rPr>
      </w:pPr>
    </w:p>
    <w:p w14:paraId="05BE9DA5" w14:textId="77777777" w:rsidR="0033390A" w:rsidRDefault="002F7B2E">
      <w:pPr>
        <w:contextualSpacing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desea que en equipos desarrolle el siguiente laboratorio cuya fecha de entrega será el martes 17 de marzo en horas de clase.</w:t>
      </w:r>
    </w:p>
    <w:p w14:paraId="05BE9DA6" w14:textId="77777777" w:rsidR="0033390A" w:rsidRDefault="0033390A">
      <w:pPr>
        <w:contextualSpacing/>
        <w:rPr>
          <w:rFonts w:ascii="Arial" w:hAnsi="Arial" w:cs="Arial"/>
          <w:lang w:val="es-MX"/>
        </w:rPr>
      </w:pPr>
    </w:p>
    <w:p w14:paraId="05BE9DA7" w14:textId="77777777" w:rsidR="0033390A" w:rsidRDefault="002F7B2E">
      <w:pPr>
        <w:contextualSpacing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Pasos:</w:t>
      </w:r>
    </w:p>
    <w:p w14:paraId="05BE9DA8" w14:textId="77777777" w:rsidR="0033390A" w:rsidRDefault="0033390A">
      <w:pPr>
        <w:contextualSpacing/>
        <w:rPr>
          <w:rFonts w:ascii="Arial" w:hAnsi="Arial" w:cs="Arial"/>
          <w:lang w:val="es-MX"/>
        </w:rPr>
      </w:pPr>
    </w:p>
    <w:p w14:paraId="05BE9DA9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Descargue la versión sin hilos, revise el proyecto en Java, puede hacer uso de cualquier Framework para el desarrollo.</w:t>
      </w:r>
    </w:p>
    <w:p w14:paraId="05BE9DAA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 el proyecto de programación secuencial tome el tiempo.</w:t>
      </w:r>
    </w:p>
    <w:p w14:paraId="05BE9DAB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Desarrolle un proyecto nuevo en Java haciendo uso de la versión con hilos. En este ustedes deben:</w:t>
      </w:r>
    </w:p>
    <w:p w14:paraId="05BE9DAC" w14:textId="77777777" w:rsidR="0033390A" w:rsidRDefault="002F7B2E">
      <w:pPr>
        <w:pStyle w:val="Prrafodelista"/>
        <w:numPr>
          <w:ilvl w:val="1"/>
          <w:numId w:val="1"/>
        </w:numPr>
      </w:pPr>
      <w:r>
        <w:rPr>
          <w:rFonts w:ascii="Arial" w:hAnsi="Arial" w:cs="Arial"/>
        </w:rPr>
        <w:t>Definir un número de hilos H</w:t>
      </w:r>
    </w:p>
    <w:p w14:paraId="05BE9DAD" w14:textId="77777777" w:rsidR="0033390A" w:rsidRDefault="002F7B2E">
      <w:pPr>
        <w:pStyle w:val="Prrafodelista"/>
        <w:numPr>
          <w:ilvl w:val="2"/>
          <w:numId w:val="1"/>
        </w:numPr>
      </w:pPr>
      <w:r>
        <w:rPr>
          <w:rFonts w:ascii="Arial" w:hAnsi="Arial" w:cs="Arial"/>
        </w:rPr>
        <w:t>Ejemplo: 2, 4, 8 hilos</w:t>
      </w:r>
    </w:p>
    <w:p w14:paraId="05BE9DAE" w14:textId="77777777" w:rsidR="0033390A" w:rsidRDefault="002F7B2E">
      <w:pPr>
        <w:pStyle w:val="Prrafodelista"/>
        <w:numPr>
          <w:ilvl w:val="2"/>
          <w:numId w:val="1"/>
        </w:numPr>
      </w:pPr>
      <w:r>
        <w:rPr>
          <w:rFonts w:ascii="Arial" w:hAnsi="Arial" w:cs="Arial"/>
        </w:rPr>
        <w:t xml:space="preserve">Debe permitir </w:t>
      </w:r>
      <w:r>
        <w:rPr>
          <w:rFonts w:ascii="Arial" w:hAnsi="Arial" w:cs="Arial"/>
        </w:rPr>
        <w:t>configurar este valor por argumento o constante.</w:t>
      </w:r>
    </w:p>
    <w:p w14:paraId="05BE9DAF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Dividir el arreglo en H bloques aproximadamente iguales.</w:t>
      </w:r>
    </w:p>
    <w:p w14:paraId="05BE9DB0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Crear una clase Worker que implemente Runnable o extienda Thread, encargada de:</w:t>
      </w:r>
    </w:p>
    <w:p w14:paraId="05BE9DB1" w14:textId="77777777" w:rsidR="0033390A" w:rsidRDefault="002F7B2E">
      <w:pPr>
        <w:numPr>
          <w:ilvl w:val="1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Procesar el bloque asignado</w:t>
      </w:r>
    </w:p>
    <w:p w14:paraId="05BE9DB2" w14:textId="77777777" w:rsidR="0033390A" w:rsidRDefault="002F7B2E">
      <w:pPr>
        <w:numPr>
          <w:ilvl w:val="1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Calcular estadísticas parciales: suma, mínimo, máximo, total del bloque</w:t>
      </w:r>
    </w:p>
    <w:p w14:paraId="05BE9DB3" w14:textId="77777777" w:rsidR="0033390A" w:rsidRDefault="002F7B2E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Combinar resultados parciales usando una de estas dos estrategias:</w:t>
      </w:r>
    </w:p>
    <w:p w14:paraId="05BE9DB4" w14:textId="77777777" w:rsidR="0033390A" w:rsidRDefault="002F7B2E">
      <w:pPr>
        <w:numPr>
          <w:ilvl w:val="1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Reducción al final: el hilo principal combina los resultados devueltos por cada hilo.</w:t>
      </w:r>
    </w:p>
    <w:p w14:paraId="05BE9DB5" w14:textId="77777777" w:rsidR="0033390A" w:rsidRDefault="002F7B2E">
      <w:pPr>
        <w:numPr>
          <w:ilvl w:val="1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Sincronización: los hilos actualizan acumuladores globales usando </w:t>
      </w:r>
      <w:r>
        <w:rPr>
          <w:rFonts w:ascii="Arial" w:hAnsi="Arial" w:cs="Arial"/>
        </w:rPr>
        <w:t>synchronized, atómicos o ReentrantLock (Para ello debe realizar una búsqueda correspondiente)</w:t>
      </w:r>
    </w:p>
    <w:p w14:paraId="05BE9DB6" w14:textId="77777777" w:rsidR="0033390A" w:rsidRDefault="002F7B2E">
      <w:pPr>
        <w:numPr>
          <w:ilvl w:val="0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Medir el tiempo total de ejecución paralela para cada cantidad de hilos probada (una medición para 2, 4 y 8 hilos)</w:t>
      </w:r>
    </w:p>
    <w:p w14:paraId="05BE9DB7" w14:textId="77777777" w:rsidR="0033390A" w:rsidRDefault="002F7B2E">
      <w:pPr>
        <w:numPr>
          <w:ilvl w:val="0"/>
          <w:numId w:val="2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Calcular el speedup comparando con la versión secuencial: cuya formula es: </w:t>
      </w:r>
    </w:p>
    <w:p w14:paraId="05BE9DB8" w14:textId="77777777" w:rsidR="0033390A" w:rsidRDefault="0033390A">
      <w:pPr>
        <w:contextualSpacing/>
        <w:rPr>
          <w:rFonts w:ascii="Arial" w:hAnsi="Arial" w:cs="Arial"/>
        </w:rPr>
      </w:pPr>
    </w:p>
    <w:p w14:paraId="05BE9DB9" w14:textId="77777777" w:rsidR="0033390A" w:rsidRDefault="002F7B2E">
      <w:pPr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t>Speedup= Tiempo secuencial/ Tiempo paralelo</w:t>
      </w:r>
    </w:p>
    <w:p w14:paraId="05BE9DBA" w14:textId="77777777" w:rsidR="0033390A" w:rsidRDefault="0033390A">
      <w:pPr>
        <w:contextualSpacing/>
        <w:rPr>
          <w:rFonts w:ascii="Arial" w:hAnsi="Arial" w:cs="Arial"/>
        </w:rPr>
      </w:pPr>
    </w:p>
    <w:p w14:paraId="05BE9DBB" w14:textId="77777777" w:rsidR="0033390A" w:rsidRDefault="002F7B2E">
      <w:pPr>
        <w:numPr>
          <w:ilvl w:val="0"/>
          <w:numId w:val="2"/>
        </w:numPr>
        <w:contextualSpacing/>
      </w:pPr>
      <w:r>
        <w:rPr>
          <w:rFonts w:ascii="Arial" w:hAnsi="Arial" w:cs="Arial"/>
        </w:rPr>
        <w:t>Los estudiantes deben entregar, un archivo .zip con:</w:t>
      </w:r>
    </w:p>
    <w:p w14:paraId="05BE9DBC" w14:textId="77777777" w:rsidR="0033390A" w:rsidRDefault="002F7B2E">
      <w:pPr>
        <w:numPr>
          <w:ilvl w:val="1"/>
          <w:numId w:val="2"/>
        </w:numPr>
        <w:contextualSpacing/>
      </w:pPr>
      <w:r>
        <w:rPr>
          <w:rFonts w:ascii="Arial" w:hAnsi="Arial" w:cs="Arial"/>
        </w:rPr>
        <w:t>Código Paralelo</w:t>
      </w:r>
    </w:p>
    <w:p w14:paraId="05BE9DBD" w14:textId="77777777" w:rsidR="0033390A" w:rsidRDefault="002F7B2E">
      <w:pPr>
        <w:numPr>
          <w:ilvl w:val="1"/>
          <w:numId w:val="2"/>
        </w:numPr>
        <w:contextualSpacing/>
      </w:pPr>
      <w:r>
        <w:rPr>
          <w:rFonts w:ascii="Arial" w:hAnsi="Arial" w:cs="Arial"/>
        </w:rPr>
        <w:t>Tabla de cálculo de los tiempos</w:t>
      </w:r>
    </w:p>
    <w:p w14:paraId="05BE9DBE" w14:textId="77777777" w:rsidR="0033390A" w:rsidRDefault="002F7B2E">
      <w:pPr>
        <w:numPr>
          <w:ilvl w:val="1"/>
          <w:numId w:val="2"/>
        </w:numPr>
        <w:contextualSpacing/>
      </w:pPr>
      <w:r>
        <w:rPr>
          <w:rFonts w:ascii="Arial" w:hAnsi="Arial" w:cs="Arial"/>
        </w:rPr>
        <w:t xml:space="preserve">TXT con la explicación de la solución </w:t>
      </w:r>
    </w:p>
    <w:p w14:paraId="05BE9DBF" w14:textId="77777777" w:rsidR="0033390A" w:rsidRDefault="002F7B2E">
      <w:pPr>
        <w:numPr>
          <w:ilvl w:val="1"/>
          <w:numId w:val="2"/>
        </w:numPr>
        <w:contextualSpacing/>
      </w:pPr>
      <w:r>
        <w:rPr>
          <w:rFonts w:ascii="Arial" w:hAnsi="Arial" w:cs="Arial"/>
        </w:rPr>
        <w:lastRenderedPageBreak/>
        <w:t>Explicación de la comparación entre la versión paralela y la versión secuencial.</w:t>
      </w:r>
    </w:p>
    <w:sectPr w:rsidR="0033390A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9DA0" w14:textId="77777777" w:rsidR="002F7B2E" w:rsidRDefault="002F7B2E">
      <w:pPr>
        <w:spacing w:after="0" w:line="240" w:lineRule="auto"/>
      </w:pPr>
      <w:r>
        <w:separator/>
      </w:r>
    </w:p>
  </w:endnote>
  <w:endnote w:type="continuationSeparator" w:id="0">
    <w:p w14:paraId="05BE9DA2" w14:textId="77777777" w:rsidR="002F7B2E" w:rsidRDefault="002F7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9D9C" w14:textId="77777777" w:rsidR="002F7B2E" w:rsidRDefault="002F7B2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5BE9D9E" w14:textId="77777777" w:rsidR="002F7B2E" w:rsidRDefault="002F7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458"/>
    <w:multiLevelType w:val="multilevel"/>
    <w:tmpl w:val="50F8AD9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1DB32055"/>
    <w:multiLevelType w:val="multilevel"/>
    <w:tmpl w:val="0BAA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457527257">
    <w:abstractNumId w:val="1"/>
  </w:num>
  <w:num w:numId="2" w16cid:durableId="201880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3390A"/>
    <w:rsid w:val="002F7B2E"/>
    <w:rsid w:val="0033390A"/>
    <w:rsid w:val="00B0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9D9C"/>
  <w15:docId w15:val="{AE7EA52E-6F82-4B19-B658-B7351288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s-C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1SKy62rpuAOJYQ6VJ0mebAyuEWieFqjd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HERNANDEZ  RUIZ</dc:creator>
  <dc:description/>
  <cp:lastModifiedBy>IRENE HERNANDEZ  RUIZ</cp:lastModifiedBy>
  <cp:revision>2</cp:revision>
  <dcterms:created xsi:type="dcterms:W3CDTF">2026-03-09T23:00:00Z</dcterms:created>
  <dcterms:modified xsi:type="dcterms:W3CDTF">2026-03-09T23:00:00Z</dcterms:modified>
</cp:coreProperties>
</file>